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47799" w14:textId="0AA86334" w:rsidR="00021C04" w:rsidRPr="00FF0A74" w:rsidRDefault="00D76AB2">
      <w:pPr>
        <w:rPr>
          <w:rFonts w:ascii="Century Gothic" w:hAnsi="Century Gothic"/>
        </w:rPr>
      </w:pPr>
      <w:r w:rsidRPr="00FF0A74">
        <w:rPr>
          <w:rFonts w:ascii="Century Gothic" w:hAnsi="Century Gothic"/>
          <w:noProof/>
        </w:rPr>
        <w:drawing>
          <wp:anchor distT="0" distB="0" distL="114300" distR="114300" simplePos="0" relativeHeight="251657216" behindDoc="1" locked="0" layoutInCell="1" allowOverlap="1" wp14:anchorId="4ED9DF54" wp14:editId="175980FF">
            <wp:simplePos x="0" y="0"/>
            <wp:positionH relativeFrom="column">
              <wp:posOffset>-165735</wp:posOffset>
            </wp:positionH>
            <wp:positionV relativeFrom="paragraph">
              <wp:posOffset>-35576</wp:posOffset>
            </wp:positionV>
            <wp:extent cx="7926515" cy="4096987"/>
            <wp:effectExtent l="0" t="0" r="0" b="0"/>
            <wp:wrapNone/>
            <wp:docPr id="5" name="Picture 5" descr="laptop on offic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for-report-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515" cy="4096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86A" w:rsidRPr="00FF0A74">
        <w:rPr>
          <w:rFonts w:ascii="Century Gothic" w:hAnsi="Century Gothic"/>
          <w:noProof/>
        </w:rPr>
        <w:drawing>
          <wp:anchor distT="0" distB="0" distL="114300" distR="114300" simplePos="0" relativeHeight="251658240" behindDoc="1" locked="0" layoutInCell="1" allowOverlap="1" wp14:anchorId="03C43FB8" wp14:editId="5F2A9E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9600" cy="437040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600" cy="43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-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2229"/>
      </w:tblGrid>
      <w:tr w:rsidR="00021C04" w:rsidRPr="00FF0A74" w14:paraId="7BB6C0F1" w14:textId="77777777" w:rsidTr="00A1111B">
        <w:trPr>
          <w:trHeight w:val="7553"/>
        </w:trPr>
        <w:tc>
          <w:tcPr>
            <w:tcW w:w="12229" w:type="dxa"/>
          </w:tcPr>
          <w:p w14:paraId="5FDD69CC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031DB370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41EBD0F5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62F14861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116D6BFD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4C6CAB5C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392E0E83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1E468AAC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7F2C299A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5D2DF784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3126B4DB" w14:textId="77777777" w:rsidR="004A086A" w:rsidRPr="00FF0A74" w:rsidRDefault="004A086A" w:rsidP="00D76AB2">
            <w:pPr>
              <w:ind w:left="720"/>
              <w:rPr>
                <w:rFonts w:ascii="Century Gothic" w:hAnsi="Century Gothic"/>
              </w:rPr>
            </w:pPr>
          </w:p>
          <w:p w14:paraId="7AE79890" w14:textId="77777777" w:rsidR="00021C04" w:rsidRDefault="00021C04" w:rsidP="00731A99">
            <w:pPr>
              <w:rPr>
                <w:rFonts w:ascii="Century Gothic" w:hAnsi="Century Gothic"/>
              </w:rPr>
            </w:pPr>
          </w:p>
          <w:p w14:paraId="419DAD3E" w14:textId="51E7E91A" w:rsidR="00731A99" w:rsidRPr="00731A99" w:rsidRDefault="00731A99" w:rsidP="00731A99">
            <w:pPr>
              <w:rPr>
                <w:rFonts w:ascii="Century Gothic" w:hAnsi="Century Gothic"/>
                <w:b/>
                <w:bCs/>
                <w:color w:val="4472C4" w:themeColor="accent1"/>
                <w:sz w:val="52"/>
                <w:szCs w:val="52"/>
              </w:rPr>
            </w:pPr>
            <w:r>
              <w:rPr>
                <w:rFonts w:ascii="Century Gothic" w:hAnsi="Century Gothic"/>
                <w:color w:val="4472C4" w:themeColor="accent1"/>
                <w:sz w:val="52"/>
                <w:szCs w:val="52"/>
              </w:rPr>
              <w:t xml:space="preserve">  </w:t>
            </w:r>
            <w:r w:rsidRPr="00731A99">
              <w:rPr>
                <w:rFonts w:ascii="Century Gothic" w:hAnsi="Century Gothic"/>
                <w:b/>
                <w:bCs/>
                <w:color w:val="4472C4" w:themeColor="accent1"/>
                <w:sz w:val="52"/>
                <w:szCs w:val="52"/>
                <w:highlight w:val="lightGray"/>
              </w:rPr>
              <w:t>World Countries Report</w:t>
            </w:r>
          </w:p>
          <w:p w14:paraId="3CCFC146" w14:textId="4BF428DA" w:rsidR="00731A99" w:rsidRDefault="00731A99" w:rsidP="00D76AB2">
            <w:pPr>
              <w:ind w:left="720"/>
              <w:rPr>
                <w:rFonts w:ascii="Century Gothic" w:hAnsi="Century Gothic"/>
              </w:rPr>
            </w:pPr>
          </w:p>
          <w:p w14:paraId="70D00491" w14:textId="77777777" w:rsidR="00731A99" w:rsidRDefault="00731A99" w:rsidP="00D76AB2">
            <w:pPr>
              <w:ind w:left="720"/>
              <w:rPr>
                <w:rFonts w:ascii="Century Gothic" w:hAnsi="Century Gothic"/>
              </w:rPr>
            </w:pPr>
          </w:p>
          <w:p w14:paraId="09368222" w14:textId="77777777" w:rsidR="00731A99" w:rsidRPr="00FF0A74" w:rsidRDefault="00731A99" w:rsidP="00731A99">
            <w:pPr>
              <w:pStyle w:val="Heading1"/>
              <w:rPr>
                <w:rFonts w:ascii="Century Gothic" w:hAnsi="Century Gothic"/>
                <w:b/>
                <w:bCs/>
              </w:rPr>
            </w:pPr>
            <w:r w:rsidRPr="00FF0A74">
              <w:rPr>
                <w:rFonts w:ascii="Century Gothic" w:hAnsi="Century Gothic"/>
                <w:b/>
                <w:bCs/>
                <w:sz w:val="52"/>
                <w:szCs w:val="40"/>
              </w:rPr>
              <w:t>Introduction</w:t>
            </w:r>
            <w:r w:rsidRPr="00FF0A74">
              <w:rPr>
                <w:rFonts w:ascii="Century Gothic" w:hAnsi="Century Gothic"/>
                <w:b/>
                <w:bCs/>
              </w:rPr>
              <w:t>:</w:t>
            </w:r>
          </w:p>
          <w:p w14:paraId="0B2B14D1" w14:textId="2AD869EE" w:rsidR="00731A99" w:rsidRPr="00731A99" w:rsidRDefault="00731A99" w:rsidP="00731A99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  <w:r w:rsidRPr="00731A99">
              <w:rPr>
                <w:rFonts w:ascii="Century Gothic" w:hAnsi="Century Gothic"/>
                <w:sz w:val="24"/>
                <w:szCs w:val="24"/>
              </w:rPr>
              <w:t xml:space="preserve">This report is about the implementation of a single web page site using the knowledge gained </w:t>
            </w:r>
            <w:r w:rsidR="00C8011E" w:rsidRPr="00731A99">
              <w:rPr>
                <w:rFonts w:ascii="Century Gothic" w:hAnsi="Century Gothic"/>
                <w:sz w:val="24"/>
                <w:szCs w:val="24"/>
              </w:rPr>
              <w:t>from previous</w:t>
            </w:r>
            <w:r w:rsidRPr="00731A99">
              <w:rPr>
                <w:rFonts w:ascii="Century Gothic" w:hAnsi="Century Gothic"/>
                <w:sz w:val="24"/>
                <w:szCs w:val="24"/>
              </w:rPr>
              <w:t xml:space="preserve"> lectures and projects.  </w:t>
            </w:r>
          </w:p>
          <w:p w14:paraId="0ECA4DD3" w14:textId="77777777" w:rsidR="00731A99" w:rsidRPr="00731A99" w:rsidRDefault="00731A99" w:rsidP="00731A99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  <w:r w:rsidRPr="00731A99">
              <w:rPr>
                <w:rFonts w:ascii="Century Gothic" w:hAnsi="Century Gothic"/>
                <w:sz w:val="24"/>
                <w:szCs w:val="24"/>
              </w:rPr>
              <w:t>I have approached this project using Nodejs as the back-end server to serve up the files also the Node modules to preform operations, I implemented a single web page that uses web API about Worlds Countries to allow the user to search in the country list and view the facts about each country they search for.</w:t>
            </w:r>
          </w:p>
          <w:p w14:paraId="02185E77" w14:textId="77777777" w:rsidR="00731A99" w:rsidRPr="00731A99" w:rsidRDefault="00731A99" w:rsidP="00731A99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  <w:r w:rsidRPr="00731A99">
              <w:rPr>
                <w:rFonts w:ascii="Century Gothic" w:hAnsi="Century Gothic"/>
                <w:sz w:val="24"/>
                <w:szCs w:val="24"/>
              </w:rPr>
              <w:t>I achieved that by the client-side JavaScript communicating with the server-side JavaScript using ExpressJS to handle HTTP request that is being sent from the client.</w:t>
            </w:r>
          </w:p>
          <w:p w14:paraId="7BECA14A" w14:textId="29546833" w:rsidR="00731A99" w:rsidRDefault="00731A99" w:rsidP="00731A99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  <w:r w:rsidRPr="00731A99">
              <w:rPr>
                <w:rFonts w:ascii="Century Gothic" w:hAnsi="Century Gothic"/>
                <w:sz w:val="24"/>
                <w:szCs w:val="24"/>
              </w:rPr>
              <w:t>The user will be able to sign up in the data base and their information will be stored then they can login using the information they signed up with.</w:t>
            </w:r>
          </w:p>
          <w:p w14:paraId="54DBDD86" w14:textId="77777777" w:rsidR="00D12B23" w:rsidRDefault="00D12B23" w:rsidP="00D12B23">
            <w:pPr>
              <w:rPr>
                <w:rFonts w:ascii="Century Gothic" w:hAnsi="Century Gothic"/>
                <w:b/>
                <w:bCs/>
                <w:color w:val="4472C4" w:themeColor="accent1"/>
                <w:sz w:val="44"/>
                <w:szCs w:val="44"/>
              </w:rPr>
            </w:pPr>
            <w:r>
              <w:rPr>
                <w:rFonts w:ascii="Century Gothic" w:hAnsi="Century Gothic"/>
                <w:b/>
                <w:bCs/>
                <w:color w:val="4472C4" w:themeColor="accent1"/>
                <w:sz w:val="44"/>
                <w:szCs w:val="44"/>
              </w:rPr>
              <w:t xml:space="preserve">World countries API </w:t>
            </w:r>
          </w:p>
          <w:p w14:paraId="11CE3640" w14:textId="77777777" w:rsidR="00D12B23" w:rsidRDefault="00D12B23" w:rsidP="00D12B23">
            <w:pPr>
              <w:jc w:val="both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hyperlink r:id="rId6" w:history="1">
              <w:r w:rsidRPr="00D42975">
                <w:rPr>
                  <w:rStyle w:val="Hyperlink"/>
                  <w:rFonts w:ascii="Century Gothic" w:hAnsi="Century Gothic"/>
                  <w:b/>
                  <w:bCs/>
                  <w:sz w:val="24"/>
                  <w:szCs w:val="24"/>
                </w:rPr>
                <w:t>https://restcountries.eu/</w:t>
              </w:r>
            </w:hyperlink>
          </w:p>
          <w:p w14:paraId="2F03DD30" w14:textId="77777777" w:rsidR="00D12B23" w:rsidRDefault="00D12B23" w:rsidP="00D12B23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I am using this API to pull information about countries then display it on the website.</w:t>
            </w:r>
          </w:p>
          <w:p w14:paraId="42494D29" w14:textId="77777777" w:rsidR="00D12B23" w:rsidRPr="00D42975" w:rsidRDefault="00D12B23" w:rsidP="00D12B23">
            <w:pPr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This is achieved by using a synchronous function in java which is a promise-based behavior to extract the information from the API for different countries then using a function to display the countries in an HTML form.</w:t>
            </w:r>
          </w:p>
          <w:p w14:paraId="093CC74E" w14:textId="590C02AE" w:rsidR="00731A99" w:rsidRPr="00FF0A74" w:rsidRDefault="00731A99" w:rsidP="00D12B23">
            <w:pPr>
              <w:rPr>
                <w:rFonts w:ascii="Century Gothic" w:hAnsi="Century Gothic"/>
              </w:rPr>
            </w:pPr>
          </w:p>
        </w:tc>
      </w:tr>
      <w:tr w:rsidR="00A1111B" w:rsidRPr="00FF0A74" w14:paraId="14CCB3EA" w14:textId="77777777" w:rsidTr="00A1111B">
        <w:trPr>
          <w:trHeight w:val="900"/>
        </w:trPr>
        <w:tc>
          <w:tcPr>
            <w:tcW w:w="12229" w:type="dxa"/>
            <w:vAlign w:val="bottom"/>
          </w:tcPr>
          <w:p w14:paraId="2D14DF71" w14:textId="4C1C272C" w:rsidR="00A1111B" w:rsidRPr="00FF0A74" w:rsidRDefault="00A1111B" w:rsidP="00A1111B">
            <w:pPr>
              <w:ind w:left="720"/>
              <w:jc w:val="right"/>
              <w:rPr>
                <w:rFonts w:ascii="Century Gothic" w:hAnsi="Century Gothic"/>
                <w:noProof/>
              </w:rPr>
            </w:pPr>
          </w:p>
        </w:tc>
      </w:tr>
    </w:tbl>
    <w:p w14:paraId="183F99E1" w14:textId="77777777" w:rsidR="000B4502" w:rsidRPr="00FF0A74" w:rsidRDefault="000B4502">
      <w:pPr>
        <w:rPr>
          <w:rFonts w:ascii="Century Gothic" w:hAnsi="Century Gothic"/>
        </w:rPr>
      </w:pPr>
    </w:p>
    <w:tbl>
      <w:tblPr>
        <w:tblW w:w="12185" w:type="dxa"/>
        <w:tblInd w:w="5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2185"/>
      </w:tblGrid>
      <w:tr w:rsidR="00921CE9" w:rsidRPr="00FF0A74" w14:paraId="7DD48505" w14:textId="77777777" w:rsidTr="00A91AA1">
        <w:trPr>
          <w:trHeight w:val="2970"/>
        </w:trPr>
        <w:tc>
          <w:tcPr>
            <w:tcW w:w="12185" w:type="dxa"/>
          </w:tcPr>
          <w:p w14:paraId="69A8B13C" w14:textId="61E36D9A" w:rsidR="00921CE9" w:rsidRPr="00FF0A74" w:rsidRDefault="00921CE9" w:rsidP="000B4502">
            <w:pPr>
              <w:rPr>
                <w:rFonts w:ascii="Century Gothic" w:hAnsi="Century Gothic"/>
                <w:b/>
                <w:bCs/>
                <w:color w:val="4472C4" w:themeColor="accent1"/>
                <w:sz w:val="44"/>
                <w:szCs w:val="44"/>
              </w:rPr>
            </w:pPr>
            <w:r w:rsidRPr="00FF0A74">
              <w:rPr>
                <w:rFonts w:ascii="Century Gothic" w:hAnsi="Century Gothic"/>
                <w:b/>
                <w:bCs/>
                <w:color w:val="4472C4" w:themeColor="accent1"/>
                <w:sz w:val="44"/>
                <w:szCs w:val="44"/>
              </w:rPr>
              <w:t xml:space="preserve">Data base design </w:t>
            </w:r>
          </w:p>
          <w:p w14:paraId="5C3E74B7" w14:textId="6E13E4A5" w:rsidR="00921CE9" w:rsidRPr="00FF0A74" w:rsidRDefault="00E61876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</w:rPr>
              <w:t>Name:</w:t>
            </w:r>
            <w:r w:rsidR="00921CE9" w:rsidRPr="00FF0A74">
              <w:rPr>
                <w:rFonts w:ascii="Century Gothic" w:hAnsi="Century Gothic"/>
              </w:rPr>
              <w:t xml:space="preserve"> </w:t>
            </w:r>
            <w:r w:rsidR="00FF0A74" w:rsidRPr="00FF0A74">
              <w:rPr>
                <w:rFonts w:ascii="Century Gothic" w:hAnsi="Century Gothic"/>
                <w:b/>
                <w:bCs/>
              </w:rPr>
              <w:t>student project</w:t>
            </w:r>
          </w:p>
          <w:p w14:paraId="5D2310B5" w14:textId="1BF3BB4E" w:rsidR="00921CE9" w:rsidRPr="00FF0A74" w:rsidRDefault="00E33460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</w:rPr>
              <w:t>Tables:</w:t>
            </w:r>
            <w:r w:rsidR="00921CE9" w:rsidRPr="00FF0A74">
              <w:rPr>
                <w:rFonts w:ascii="Century Gothic" w:hAnsi="Century Gothic"/>
              </w:rPr>
              <w:t xml:space="preserve"> </w:t>
            </w:r>
          </w:p>
          <w:p w14:paraId="17203BCC" w14:textId="071276E8" w:rsidR="00921CE9" w:rsidRPr="00FF0A74" w:rsidRDefault="00921CE9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  <w:b/>
                <w:bCs/>
              </w:rPr>
              <w:t>User</w:t>
            </w:r>
            <w:r w:rsidR="00AE6EF6" w:rsidRPr="00FF0A74">
              <w:rPr>
                <w:rFonts w:ascii="Century Gothic" w:hAnsi="Century Gothic"/>
                <w:b/>
                <w:bCs/>
              </w:rPr>
              <w:t>:</w:t>
            </w:r>
            <w:r w:rsidR="00AE6EF6" w:rsidRPr="00FF0A74">
              <w:rPr>
                <w:rFonts w:ascii="Century Gothic" w:hAnsi="Century Gothic"/>
              </w:rPr>
              <w:t xml:space="preserve"> the user will be able to sign up in the database then login into the website.</w:t>
            </w:r>
          </w:p>
          <w:p w14:paraId="0F022824" w14:textId="4107C79D" w:rsidR="00AE6EF6" w:rsidRPr="00FF0A74" w:rsidRDefault="00AE6EF6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  <w:b/>
                <w:bCs/>
              </w:rPr>
              <w:t>University:</w:t>
            </w:r>
            <w:r w:rsidRPr="00FF0A74">
              <w:rPr>
                <w:rFonts w:ascii="Century Gothic" w:hAnsi="Century Gothic"/>
              </w:rPr>
              <w:t xml:space="preserve"> this field will </w:t>
            </w:r>
            <w:r w:rsidR="009E2E09" w:rsidRPr="00FF0A74">
              <w:rPr>
                <w:rFonts w:ascii="Century Gothic" w:hAnsi="Century Gothic"/>
              </w:rPr>
              <w:t>collect data of</w:t>
            </w:r>
            <w:r w:rsidRPr="00FF0A74">
              <w:rPr>
                <w:rFonts w:ascii="Century Gothic" w:hAnsi="Century Gothic"/>
              </w:rPr>
              <w:t xml:space="preserve"> </w:t>
            </w:r>
            <w:r w:rsidR="009E2E09" w:rsidRPr="00FF0A74">
              <w:rPr>
                <w:rFonts w:ascii="Century Gothic" w:hAnsi="Century Gothic"/>
              </w:rPr>
              <w:t>student’s</w:t>
            </w:r>
            <w:r w:rsidRPr="00FF0A74">
              <w:rPr>
                <w:rFonts w:ascii="Century Gothic" w:hAnsi="Century Gothic"/>
              </w:rPr>
              <w:t xml:space="preserve"> university, the idea behind this is to count the students at different universities that registered on the website</w:t>
            </w:r>
          </w:p>
          <w:p w14:paraId="6A3597F0" w14:textId="3E891F16" w:rsidR="00921CE9" w:rsidRPr="00FF0A74" w:rsidRDefault="00921CE9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  <w:b/>
                <w:bCs/>
              </w:rPr>
              <w:t>Countries:</w:t>
            </w:r>
            <w:r w:rsidRPr="00FF0A74">
              <w:rPr>
                <w:rFonts w:ascii="Century Gothic" w:hAnsi="Century Gothic"/>
              </w:rPr>
              <w:t xml:space="preserve"> </w:t>
            </w:r>
            <w:r w:rsidR="00AE6EF6" w:rsidRPr="00FF0A74">
              <w:rPr>
                <w:rFonts w:ascii="Century Gothic" w:hAnsi="Century Gothic"/>
              </w:rPr>
              <w:t xml:space="preserve">this field will </w:t>
            </w:r>
            <w:r w:rsidR="009E2E09" w:rsidRPr="00FF0A74">
              <w:rPr>
                <w:rFonts w:ascii="Century Gothic" w:hAnsi="Century Gothic"/>
              </w:rPr>
              <w:t xml:space="preserve">collect data of </w:t>
            </w:r>
            <w:r w:rsidR="00AE6EF6" w:rsidRPr="00FF0A74">
              <w:rPr>
                <w:rFonts w:ascii="Century Gothic" w:hAnsi="Century Gothic"/>
              </w:rPr>
              <w:t>student from different universities of different countries.</w:t>
            </w:r>
          </w:p>
          <w:p w14:paraId="502B24EB" w14:textId="71845F22" w:rsidR="00AE6EF6" w:rsidRDefault="00AE6EF6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</w:rPr>
              <w:t xml:space="preserve">The purpose of the website is to collect data such as language, background, age, level of study and type of major to make their experience more personalized for a potential to use the website.  </w:t>
            </w:r>
          </w:p>
          <w:p w14:paraId="7E4294A8" w14:textId="2A8EBC10" w:rsidR="00EF10D4" w:rsidRPr="00A91AA1" w:rsidRDefault="00EF10D4" w:rsidP="00731A99">
            <w:pPr>
              <w:rPr>
                <w:rFonts w:ascii="Century Gothic" w:hAnsi="Century Gothic"/>
                <w:noProof/>
                <w:u w:val="single"/>
              </w:rPr>
            </w:pPr>
            <w:r w:rsidRPr="00A91AA1">
              <w:rPr>
                <w:rFonts w:ascii="Century Gothic" w:hAnsi="Century Gothic"/>
                <w:noProof/>
                <w:u w:val="single"/>
              </w:rPr>
              <w:t>Current database:</w:t>
            </w:r>
          </w:p>
          <w:p w14:paraId="552281BC" w14:textId="1121E5C1" w:rsidR="00EF10D4" w:rsidRDefault="00EF10D4" w:rsidP="00731A99">
            <w:pPr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1C3DF5C4" wp14:editId="100A2D9B">
                  <wp:extent cx="2762250" cy="28098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63DD2" w14:textId="122B0EE7" w:rsidR="00EF10D4" w:rsidRDefault="00EF10D4" w:rsidP="00731A9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Final database should look like this:</w:t>
            </w:r>
            <w:r w:rsidR="00D12B23">
              <w:rPr>
                <w:noProof/>
              </w:rPr>
              <w:t xml:space="preserve"> </w:t>
            </w:r>
            <w:r w:rsidR="00D12B23">
              <w:rPr>
                <w:noProof/>
              </w:rPr>
              <w:drawing>
                <wp:inline distT="0" distB="0" distL="0" distR="0" wp14:anchorId="14DB9225" wp14:editId="031D36CD">
                  <wp:extent cx="5048250" cy="267177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989" cy="268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B9414" w14:textId="5986C99B" w:rsidR="00EF10D4" w:rsidRDefault="00EF10D4" w:rsidP="00731A99">
            <w:pPr>
              <w:rPr>
                <w:rFonts w:ascii="Century Gothic" w:hAnsi="Century Gothic"/>
              </w:rPr>
            </w:pPr>
          </w:p>
          <w:p w14:paraId="070249C3" w14:textId="317F914E" w:rsidR="00EF10D4" w:rsidRPr="00FF0A74" w:rsidRDefault="00A91AA1" w:rsidP="00731A99">
            <w:pPr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  <w:noProof/>
              </w:rPr>
              <w:lastRenderedPageBreak/>
              <w:drawing>
                <wp:inline distT="0" distB="0" distL="0" distR="0" wp14:anchorId="05F62785" wp14:editId="4F56C60C">
                  <wp:extent cx="7772400" cy="38576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CE9" w:rsidRPr="00FF0A74" w14:paraId="5906FF61" w14:textId="77777777" w:rsidTr="00A91AA1">
        <w:trPr>
          <w:trHeight w:val="8604"/>
        </w:trPr>
        <w:tc>
          <w:tcPr>
            <w:tcW w:w="12185" w:type="dxa"/>
          </w:tcPr>
          <w:p w14:paraId="64101BCA" w14:textId="06A665C4" w:rsidR="00921CE9" w:rsidRPr="00FF0A74" w:rsidRDefault="00A91AA1" w:rsidP="00A91AA1">
            <w:pPr>
              <w:jc w:val="center"/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  <w:noProof/>
              </w:rPr>
              <w:lastRenderedPageBreak/>
              <w:drawing>
                <wp:inline distT="0" distB="0" distL="0" distR="0" wp14:anchorId="389ABECF" wp14:editId="195C177F">
                  <wp:extent cx="7677150" cy="38639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0" cy="38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502" w:rsidRPr="00FF0A74" w14:paraId="58A96597" w14:textId="77777777" w:rsidTr="00921CE9">
        <w:trPr>
          <w:trHeight w:val="2727"/>
        </w:trPr>
        <w:tc>
          <w:tcPr>
            <w:tcW w:w="12185" w:type="dxa"/>
            <w:vAlign w:val="center"/>
          </w:tcPr>
          <w:p w14:paraId="7C8014C3" w14:textId="0CBDA37C" w:rsidR="000B4502" w:rsidRPr="00FF0A74" w:rsidRDefault="00A91AA1" w:rsidP="00A91AA1">
            <w:pPr>
              <w:ind w:left="720"/>
              <w:rPr>
                <w:rFonts w:ascii="Century Gothic" w:hAnsi="Century Gothic"/>
              </w:rPr>
            </w:pPr>
            <w:r w:rsidRPr="00FF0A74">
              <w:rPr>
                <w:rFonts w:ascii="Century Gothic" w:hAnsi="Century Gothic"/>
                <w:noProof/>
              </w:rPr>
              <w:lastRenderedPageBreak/>
              <w:drawing>
                <wp:inline distT="0" distB="0" distL="0" distR="0" wp14:anchorId="62358AD6" wp14:editId="08944904">
                  <wp:extent cx="6829425" cy="362712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425" cy="362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1B" w:rsidRPr="00FF0A74" w14:paraId="425C2179" w14:textId="77777777" w:rsidTr="00921CE9">
        <w:trPr>
          <w:trHeight w:val="630"/>
        </w:trPr>
        <w:tc>
          <w:tcPr>
            <w:tcW w:w="12185" w:type="dxa"/>
            <w:vAlign w:val="bottom"/>
          </w:tcPr>
          <w:p w14:paraId="08137DFA" w14:textId="77777777" w:rsidR="004A086A" w:rsidRPr="00FF0A74" w:rsidRDefault="004A086A" w:rsidP="00AE6EF6">
            <w:pPr>
              <w:rPr>
                <w:rFonts w:ascii="Century Gothic" w:hAnsi="Century Gothic"/>
                <w:noProof/>
              </w:rPr>
            </w:pPr>
          </w:p>
          <w:p w14:paraId="75AB294B" w14:textId="172E4455" w:rsidR="004A086A" w:rsidRPr="00FF0A74" w:rsidRDefault="004A086A" w:rsidP="004A086A">
            <w:pPr>
              <w:ind w:left="720"/>
              <w:jc w:val="center"/>
              <w:rPr>
                <w:rFonts w:ascii="Century Gothic" w:hAnsi="Century Gothic"/>
                <w:noProof/>
              </w:rPr>
            </w:pPr>
          </w:p>
        </w:tc>
      </w:tr>
    </w:tbl>
    <w:p w14:paraId="14699947" w14:textId="6F5947F9" w:rsidR="004A086A" w:rsidRPr="00FF0A74" w:rsidRDefault="004A086A" w:rsidP="00D12B23">
      <w:pPr>
        <w:rPr>
          <w:rFonts w:ascii="Century Gothic" w:hAnsi="Century Gothic"/>
        </w:rPr>
      </w:pPr>
    </w:p>
    <w:p w14:paraId="6684CEBB" w14:textId="3F2DB547" w:rsidR="004A086A" w:rsidRPr="00FF0A74" w:rsidRDefault="004A086A" w:rsidP="004A086A">
      <w:pPr>
        <w:jc w:val="center"/>
        <w:rPr>
          <w:rFonts w:ascii="Century Gothic" w:hAnsi="Century Gothic"/>
        </w:rPr>
      </w:pPr>
    </w:p>
    <w:p w14:paraId="57904BE5" w14:textId="1BA3D86C" w:rsidR="004A086A" w:rsidRPr="00FF0A74" w:rsidRDefault="004A086A" w:rsidP="004A086A">
      <w:pPr>
        <w:jc w:val="center"/>
        <w:rPr>
          <w:rFonts w:ascii="Century Gothic" w:hAnsi="Century Gothic"/>
        </w:rPr>
      </w:pPr>
    </w:p>
    <w:p w14:paraId="2D15AADD" w14:textId="3348B3AE" w:rsidR="004A086A" w:rsidRPr="00FF0A74" w:rsidRDefault="004A086A" w:rsidP="00D12B23">
      <w:pPr>
        <w:rPr>
          <w:rFonts w:ascii="Century Gothic" w:hAnsi="Century Gothic"/>
        </w:rPr>
      </w:pPr>
    </w:p>
    <w:p w14:paraId="547473E7" w14:textId="6C25286E" w:rsidR="004A086A" w:rsidRPr="00FF0A74" w:rsidRDefault="00D12B23" w:rsidP="004A086A">
      <w:pPr>
        <w:jc w:val="center"/>
        <w:rPr>
          <w:rFonts w:ascii="Century Gothic" w:hAnsi="Century Gothic"/>
        </w:rPr>
      </w:pPr>
      <w:r w:rsidRPr="00FF0A74">
        <w:rPr>
          <w:rFonts w:ascii="Century Gothic" w:hAnsi="Century Gothic"/>
          <w:noProof/>
        </w:rPr>
        <w:drawing>
          <wp:inline distT="0" distB="0" distL="0" distR="0" wp14:anchorId="688CEF08" wp14:editId="01BAF57B">
            <wp:extent cx="6953250" cy="3763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FA6C" w14:textId="4461081A" w:rsidR="004A086A" w:rsidRPr="00FF0A74" w:rsidRDefault="004A086A" w:rsidP="004A086A">
      <w:pPr>
        <w:jc w:val="center"/>
        <w:rPr>
          <w:rFonts w:ascii="Century Gothic" w:hAnsi="Century Gothic"/>
        </w:rPr>
      </w:pPr>
    </w:p>
    <w:p w14:paraId="1D1F61E0" w14:textId="417C409E" w:rsidR="004A086A" w:rsidRPr="00FF0A74" w:rsidRDefault="004A086A" w:rsidP="004A086A">
      <w:pPr>
        <w:jc w:val="center"/>
        <w:rPr>
          <w:rFonts w:ascii="Century Gothic" w:hAnsi="Century Gothic"/>
        </w:rPr>
      </w:pPr>
    </w:p>
    <w:p w14:paraId="56C7D33A" w14:textId="4AFF2C24" w:rsidR="004A086A" w:rsidRPr="00FF0A74" w:rsidRDefault="004A086A" w:rsidP="004A086A">
      <w:pPr>
        <w:jc w:val="center"/>
        <w:rPr>
          <w:rFonts w:ascii="Century Gothic" w:hAnsi="Century Gothic"/>
        </w:rPr>
      </w:pPr>
    </w:p>
    <w:p w14:paraId="3A4D3346" w14:textId="01750337" w:rsidR="004A086A" w:rsidRPr="00FF0A74" w:rsidRDefault="004A086A" w:rsidP="004A086A">
      <w:pPr>
        <w:jc w:val="center"/>
        <w:rPr>
          <w:rFonts w:ascii="Century Gothic" w:hAnsi="Century Gothic"/>
        </w:rPr>
      </w:pPr>
      <w:r w:rsidRPr="00FF0A74">
        <w:rPr>
          <w:rFonts w:ascii="Century Gothic" w:hAnsi="Century Gothic"/>
          <w:noProof/>
        </w:rPr>
        <w:drawing>
          <wp:inline distT="0" distB="0" distL="0" distR="0" wp14:anchorId="0109053D" wp14:editId="7E3BC694">
            <wp:extent cx="6743700" cy="3814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86A" w:rsidRPr="00FF0A74" w:rsidSect="00021C04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86A"/>
    <w:rsid w:val="00021C04"/>
    <w:rsid w:val="000B4502"/>
    <w:rsid w:val="001F5076"/>
    <w:rsid w:val="00392FA9"/>
    <w:rsid w:val="00406E5C"/>
    <w:rsid w:val="00421056"/>
    <w:rsid w:val="004A086A"/>
    <w:rsid w:val="00515218"/>
    <w:rsid w:val="005170F8"/>
    <w:rsid w:val="0063529F"/>
    <w:rsid w:val="006D298D"/>
    <w:rsid w:val="00731A99"/>
    <w:rsid w:val="007E6F27"/>
    <w:rsid w:val="007F7EF0"/>
    <w:rsid w:val="00831030"/>
    <w:rsid w:val="008F1F81"/>
    <w:rsid w:val="00921CE9"/>
    <w:rsid w:val="0092308A"/>
    <w:rsid w:val="009E2E09"/>
    <w:rsid w:val="00A1111B"/>
    <w:rsid w:val="00A91AA1"/>
    <w:rsid w:val="00AE6EF6"/>
    <w:rsid w:val="00BD7939"/>
    <w:rsid w:val="00C8011E"/>
    <w:rsid w:val="00D12B23"/>
    <w:rsid w:val="00D42975"/>
    <w:rsid w:val="00D464CE"/>
    <w:rsid w:val="00D76AB2"/>
    <w:rsid w:val="00E33460"/>
    <w:rsid w:val="00E61876"/>
    <w:rsid w:val="00EF10D4"/>
    <w:rsid w:val="00F47EDC"/>
    <w:rsid w:val="00FF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3E438"/>
  <w15:chartTrackingRefBased/>
  <w15:docId w15:val="{0C707037-0835-4721-9A33-419CC53C7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502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502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B450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B45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42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9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stcountries.eu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sa\AppData\Roaming\Microsoft\Templates\Report%20(Origin%20them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(Origin theme).dotx</Template>
  <TotalTime>145</TotalTime>
  <Pages>5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</dc:creator>
  <cp:keywords/>
  <dc:description/>
  <cp:lastModifiedBy>Mohamad Ikbal Alissa</cp:lastModifiedBy>
  <cp:revision>22</cp:revision>
  <dcterms:created xsi:type="dcterms:W3CDTF">2021-04-25T15:23:00Z</dcterms:created>
  <dcterms:modified xsi:type="dcterms:W3CDTF">2021-04-26T15:59:00Z</dcterms:modified>
</cp:coreProperties>
</file>